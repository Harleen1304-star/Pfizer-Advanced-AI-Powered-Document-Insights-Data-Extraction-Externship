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D95FE" w14:textId="35376733" w:rsidR="00080C97" w:rsidRDefault="00E605E2">
      <w:pPr>
        <w:pStyle w:val="NoSpacing"/>
      </w:pPr>
      <w:r>
        <w:t>Harleen Kaur</w:t>
      </w:r>
    </w:p>
    <w:p w14:paraId="02E5C2AE" w14:textId="548D4769" w:rsidR="00E605E2" w:rsidRDefault="00E605E2">
      <w:pPr>
        <w:pStyle w:val="NoSpacing"/>
      </w:pPr>
      <w:r>
        <w:t>Asset System</w:t>
      </w:r>
    </w:p>
    <w:p w14:paraId="45EFF3F6" w14:textId="623E40E6" w:rsidR="007D4B2F" w:rsidRDefault="00E605E2">
      <w:pPr>
        <w:pStyle w:val="NoSpacing"/>
      </w:pPr>
      <w:r>
        <w:t>7/9/2026</w:t>
      </w:r>
    </w:p>
    <w:p w14:paraId="216F082D" w14:textId="221F2A92" w:rsidR="00080C97" w:rsidRDefault="00E605E2" w:rsidP="00E605E2">
      <w:pPr>
        <w:pStyle w:val="Title"/>
      </w:pPr>
      <w:r>
        <w:t>Asset System</w:t>
      </w:r>
    </w:p>
    <w:sdt>
      <w:sdtPr>
        <w:id w:val="-1426488804"/>
        <w:docPartObj>
          <w:docPartGallery w:val="Bibliographies"/>
          <w:docPartUnique/>
        </w:docPartObj>
      </w:sdtPr>
      <w:sdtEndPr>
        <w:rPr>
          <w:b/>
          <w:bCs/>
        </w:rPr>
      </w:sdtEndPr>
      <w:sdtContent>
        <w:p w14:paraId="662236F0" w14:textId="3D7DFC78" w:rsidR="00080C97" w:rsidRDefault="00A26A94">
          <w:pPr>
            <w:rPr>
              <w:b/>
              <w:bCs/>
            </w:rPr>
          </w:pPr>
        </w:p>
      </w:sdtContent>
    </w:sdt>
    <w:p w14:paraId="3C68DEB5" w14:textId="77777777" w:rsidR="00E162E9" w:rsidRDefault="00E162E9" w:rsidP="00E605E2">
      <w:pPr>
        <w:ind w:firstLine="0"/>
        <w:rPr>
          <w:b/>
          <w:bCs/>
        </w:rPr>
      </w:pPr>
    </w:p>
    <w:p w14:paraId="526A3E0B" w14:textId="342C4799" w:rsidR="00E162E9" w:rsidRDefault="00E162E9" w:rsidP="00E605E2">
      <w:pPr>
        <w:ind w:firstLine="0"/>
        <w:rPr>
          <w:b/>
          <w:bCs/>
        </w:rPr>
      </w:pPr>
      <w:r>
        <w:rPr>
          <w:b/>
          <w:bCs/>
        </w:rPr>
        <w:t>Manager Dashboard</w:t>
      </w:r>
    </w:p>
    <w:p w14:paraId="66EC09DF" w14:textId="77777777" w:rsidR="00E162E9" w:rsidRDefault="00E162E9" w:rsidP="00E605E2">
      <w:pPr>
        <w:ind w:firstLine="0"/>
        <w:rPr>
          <w:b/>
          <w:bCs/>
        </w:rPr>
      </w:pPr>
    </w:p>
    <w:p w14:paraId="22C9F955" w14:textId="69E966F0" w:rsidR="00E162E9" w:rsidRDefault="00E162E9" w:rsidP="00E605E2">
      <w:pPr>
        <w:ind w:firstLine="0"/>
      </w:pPr>
      <w:r>
        <w:tab/>
        <w:t>The Manager Dashboard will provide a high-level overview of the organization’s assets, including:</w:t>
      </w:r>
    </w:p>
    <w:p w14:paraId="4F3C0BBF" w14:textId="781F5112" w:rsidR="00E162E9" w:rsidRDefault="00E162E9" w:rsidP="00E162E9">
      <w:pPr>
        <w:pStyle w:val="ListParagraph"/>
        <w:numPr>
          <w:ilvl w:val="0"/>
          <w:numId w:val="19"/>
        </w:numPr>
      </w:pPr>
      <w:r>
        <w:t>Total number of available assets</w:t>
      </w:r>
    </w:p>
    <w:p w14:paraId="211CFFAC" w14:textId="737E66C5" w:rsidR="00E162E9" w:rsidRDefault="00E162E9" w:rsidP="00E162E9">
      <w:pPr>
        <w:pStyle w:val="ListParagraph"/>
        <w:numPr>
          <w:ilvl w:val="0"/>
          <w:numId w:val="19"/>
        </w:numPr>
      </w:pPr>
      <w:r>
        <w:t>Number of pending asset requests</w:t>
      </w:r>
    </w:p>
    <w:p w14:paraId="793674C6" w14:textId="37373321" w:rsidR="00E162E9" w:rsidRDefault="00E162E9" w:rsidP="00E162E9">
      <w:pPr>
        <w:pStyle w:val="ListParagraph"/>
        <w:numPr>
          <w:ilvl w:val="0"/>
          <w:numId w:val="19"/>
        </w:numPr>
      </w:pPr>
      <w:r>
        <w:t>Number of assets due soon</w:t>
      </w:r>
    </w:p>
    <w:p w14:paraId="3B0E7458" w14:textId="77777777" w:rsidR="00E162E9" w:rsidRDefault="00E162E9" w:rsidP="00E162E9">
      <w:pPr>
        <w:ind w:firstLine="0"/>
      </w:pPr>
    </w:p>
    <w:p w14:paraId="7DA0873C" w14:textId="1B1DF95A" w:rsidR="00E162E9" w:rsidRDefault="00E162E9" w:rsidP="00E162E9">
      <w:pPr>
        <w:ind w:firstLine="0"/>
        <w:rPr>
          <w:b/>
          <w:bCs/>
        </w:rPr>
      </w:pPr>
      <w:r w:rsidRPr="00E162E9">
        <w:rPr>
          <w:b/>
          <w:bCs/>
        </w:rPr>
        <w:t>Asset Summary</w:t>
      </w:r>
    </w:p>
    <w:p w14:paraId="0BCEDB3C" w14:textId="77777777" w:rsidR="00E162E9" w:rsidRDefault="00E162E9" w:rsidP="00E162E9">
      <w:pPr>
        <w:ind w:firstLine="0"/>
        <w:rPr>
          <w:b/>
          <w:bCs/>
        </w:rPr>
      </w:pPr>
    </w:p>
    <w:p w14:paraId="0BADF6BC" w14:textId="0450FD43" w:rsidR="00E162E9" w:rsidRDefault="00E162E9" w:rsidP="00E162E9">
      <w:pPr>
        <w:ind w:firstLine="0"/>
      </w:pPr>
      <w:r>
        <w:tab/>
        <w:t>The Asset Summary section will display detailed information about assigned assets, including:</w:t>
      </w:r>
    </w:p>
    <w:p w14:paraId="44BF8762" w14:textId="4AFCF1A0" w:rsidR="00E162E9" w:rsidRDefault="00E162E9" w:rsidP="00E162E9">
      <w:pPr>
        <w:pStyle w:val="ListParagraph"/>
        <w:numPr>
          <w:ilvl w:val="0"/>
          <w:numId w:val="19"/>
        </w:numPr>
      </w:pPr>
      <w:r>
        <w:t>Asset name</w:t>
      </w:r>
    </w:p>
    <w:p w14:paraId="5F7B7218" w14:textId="6D16F344" w:rsidR="00E162E9" w:rsidRDefault="00E162E9" w:rsidP="00E162E9">
      <w:pPr>
        <w:pStyle w:val="ListParagraph"/>
        <w:numPr>
          <w:ilvl w:val="0"/>
          <w:numId w:val="19"/>
        </w:numPr>
      </w:pPr>
      <w:r>
        <w:t>Assigned employee</w:t>
      </w:r>
    </w:p>
    <w:p w14:paraId="4997EC0F" w14:textId="146A1867" w:rsidR="00E162E9" w:rsidRDefault="00E162E9" w:rsidP="00E162E9">
      <w:pPr>
        <w:pStyle w:val="ListParagraph"/>
        <w:numPr>
          <w:ilvl w:val="0"/>
          <w:numId w:val="19"/>
        </w:numPr>
      </w:pPr>
      <w:r>
        <w:t>Check out</w:t>
      </w:r>
      <w:r w:rsidR="00632FA5">
        <w:t xml:space="preserve"> (Borrowing) </w:t>
      </w:r>
    </w:p>
    <w:p w14:paraId="31E09B43" w14:textId="5A510FA7" w:rsidR="00E162E9" w:rsidRDefault="00E162E9" w:rsidP="00E162E9">
      <w:pPr>
        <w:pStyle w:val="ListParagraph"/>
        <w:numPr>
          <w:ilvl w:val="0"/>
          <w:numId w:val="19"/>
        </w:numPr>
      </w:pPr>
      <w:r>
        <w:t xml:space="preserve">Check in </w:t>
      </w:r>
      <w:r w:rsidR="00632FA5">
        <w:t>(Returning)</w:t>
      </w:r>
    </w:p>
    <w:p w14:paraId="56B59D81" w14:textId="2B1AD618" w:rsidR="00E162E9" w:rsidRDefault="00632FA5" w:rsidP="00E162E9">
      <w:pPr>
        <w:pStyle w:val="ListParagraph"/>
        <w:numPr>
          <w:ilvl w:val="0"/>
          <w:numId w:val="19"/>
        </w:numPr>
      </w:pPr>
      <w:r>
        <w:t>Asset status</w:t>
      </w:r>
    </w:p>
    <w:p w14:paraId="3148E472" w14:textId="13A1BE95" w:rsidR="00632FA5" w:rsidRPr="00632FA5" w:rsidRDefault="00632FA5" w:rsidP="00632FA5">
      <w:pPr>
        <w:pStyle w:val="ListParagraph"/>
        <w:ind w:firstLine="0"/>
        <w:rPr>
          <w:b/>
          <w:bCs/>
        </w:rPr>
      </w:pPr>
      <w:r w:rsidRPr="00632FA5">
        <w:rPr>
          <w:b/>
          <w:bCs/>
        </w:rPr>
        <w:lastRenderedPageBreak/>
        <w:t>Asset Management</w:t>
      </w:r>
    </w:p>
    <w:p w14:paraId="4250A0C5" w14:textId="77777777" w:rsidR="00632FA5" w:rsidRDefault="00632FA5" w:rsidP="00632FA5">
      <w:pPr>
        <w:pStyle w:val="ListParagraph"/>
        <w:ind w:firstLine="0"/>
      </w:pPr>
    </w:p>
    <w:p w14:paraId="77BE8F4D" w14:textId="296484CB" w:rsidR="00632FA5" w:rsidRDefault="00632FA5" w:rsidP="00632FA5">
      <w:pPr>
        <w:pStyle w:val="ListParagraph"/>
        <w:ind w:firstLine="0"/>
      </w:pPr>
      <w:r>
        <w:tab/>
        <w:t>The Asset Management page will allow the manager to:</w:t>
      </w:r>
    </w:p>
    <w:p w14:paraId="16930B83" w14:textId="247B62FC" w:rsidR="00632FA5" w:rsidRDefault="00632FA5" w:rsidP="00632FA5">
      <w:pPr>
        <w:pStyle w:val="ListParagraph"/>
        <w:numPr>
          <w:ilvl w:val="0"/>
          <w:numId w:val="19"/>
        </w:numPr>
      </w:pPr>
      <w:r>
        <w:t>View all assets</w:t>
      </w:r>
    </w:p>
    <w:p w14:paraId="55FEB110" w14:textId="52DA3D38" w:rsidR="00632FA5" w:rsidRDefault="00632FA5" w:rsidP="00632FA5">
      <w:pPr>
        <w:pStyle w:val="ListParagraph"/>
        <w:numPr>
          <w:ilvl w:val="0"/>
          <w:numId w:val="19"/>
        </w:numPr>
      </w:pPr>
      <w:r>
        <w:t>Add new assets</w:t>
      </w:r>
    </w:p>
    <w:p w14:paraId="48F20148" w14:textId="175D7637" w:rsidR="00632FA5" w:rsidRDefault="00632FA5" w:rsidP="00632FA5">
      <w:pPr>
        <w:pStyle w:val="ListParagraph"/>
        <w:numPr>
          <w:ilvl w:val="0"/>
          <w:numId w:val="19"/>
        </w:numPr>
      </w:pPr>
      <w:r>
        <w:t>Edit or update asset information</w:t>
      </w:r>
    </w:p>
    <w:p w14:paraId="6FBA9047" w14:textId="00F476E7" w:rsidR="00632FA5" w:rsidRDefault="00632FA5" w:rsidP="00632FA5">
      <w:pPr>
        <w:pStyle w:val="ListParagraph"/>
        <w:numPr>
          <w:ilvl w:val="0"/>
          <w:numId w:val="19"/>
        </w:numPr>
      </w:pPr>
      <w:r>
        <w:t>Remove assets when necessary</w:t>
      </w:r>
    </w:p>
    <w:p w14:paraId="46E82149" w14:textId="7FEDC5D7" w:rsidR="00632FA5" w:rsidRDefault="00632FA5" w:rsidP="00632FA5">
      <w:pPr>
        <w:pStyle w:val="ListParagraph"/>
        <w:numPr>
          <w:ilvl w:val="0"/>
          <w:numId w:val="19"/>
        </w:numPr>
      </w:pPr>
      <w:r>
        <w:t>Manage the organization’s asset inventory</w:t>
      </w:r>
    </w:p>
    <w:p w14:paraId="3A845067" w14:textId="77777777" w:rsidR="00632FA5" w:rsidRPr="00E162E9" w:rsidRDefault="00632FA5" w:rsidP="00632FA5">
      <w:pPr>
        <w:pStyle w:val="ListParagraph"/>
        <w:ind w:firstLine="0"/>
      </w:pPr>
    </w:p>
    <w:sectPr w:rsidR="00632FA5" w:rsidRPr="00E162E9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DCE7D" w14:textId="77777777" w:rsidR="00A26A94" w:rsidRDefault="00A26A94">
      <w:pPr>
        <w:spacing w:line="240" w:lineRule="auto"/>
      </w:pPr>
      <w:r>
        <w:separator/>
      </w:r>
    </w:p>
  </w:endnote>
  <w:endnote w:type="continuationSeparator" w:id="0">
    <w:p w14:paraId="24E09499" w14:textId="77777777" w:rsidR="00A26A94" w:rsidRDefault="00A26A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6E280" w14:textId="77777777" w:rsidR="00A26A94" w:rsidRDefault="00A26A94">
      <w:pPr>
        <w:spacing w:line="240" w:lineRule="auto"/>
      </w:pPr>
      <w:r>
        <w:separator/>
      </w:r>
    </w:p>
  </w:footnote>
  <w:footnote w:type="continuationSeparator" w:id="0">
    <w:p w14:paraId="45093E88" w14:textId="77777777" w:rsidR="00A26A94" w:rsidRDefault="00A26A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D56E9" w14:textId="1609AF30" w:rsidR="00080C97" w:rsidRDefault="00A26A94">
    <w:pPr>
      <w:pStyle w:val="Header"/>
    </w:pPr>
    <w:sdt>
      <w:sdtPr>
        <w:alias w:val="Last Name:"/>
        <w:tag w:val="Last Name:"/>
        <w:id w:val="1658178901"/>
        <w:placeholder>
          <w:docPart w:val="912C866EBFC04A73A5ACCEED48CC1B1F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E605E2">
          <w:t>Kaur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4</w:t>
    </w:r>
    <w:r w:rsidR="00EC2FE4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01431" w14:textId="0CF97173" w:rsidR="00080C97" w:rsidRDefault="00A26A94">
    <w:pPr>
      <w:pStyle w:val="Header"/>
    </w:pPr>
    <w:sdt>
      <w:sdtPr>
        <w:alias w:val="Last Name:"/>
        <w:tag w:val="Last Name:"/>
        <w:id w:val="-348181431"/>
        <w:placeholder>
          <w:docPart w:val="8A5F4FE24185469A98AF0932C6C29027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E605E2">
          <w:t>Kaur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1</w:t>
    </w:r>
    <w:r w:rsidR="00EC2FE4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A8F4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D0A0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7A3A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29E3C4C"/>
    <w:multiLevelType w:val="hybridMultilevel"/>
    <w:tmpl w:val="6256DC96"/>
    <w:lvl w:ilvl="0" w:tplc="0562E4D2">
      <w:start w:val="1"/>
      <w:numFmt w:val="lowerLetter"/>
      <w:pStyle w:val="TableNote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500B64"/>
    <w:multiLevelType w:val="multilevel"/>
    <w:tmpl w:val="EA0C65F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9C672FF"/>
    <w:multiLevelType w:val="hybridMultilevel"/>
    <w:tmpl w:val="666A473C"/>
    <w:lvl w:ilvl="0" w:tplc="10AA8D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516952"/>
    <w:multiLevelType w:val="hybridMultilevel"/>
    <w:tmpl w:val="5956CE66"/>
    <w:lvl w:ilvl="0" w:tplc="61F8C2C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9E1B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9BC4956"/>
    <w:multiLevelType w:val="multilevel"/>
    <w:tmpl w:val="4572ABF8"/>
    <w:styleLink w:val="MLAOutlin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B1B5787"/>
    <w:multiLevelType w:val="multilevel"/>
    <w:tmpl w:val="4572ABF8"/>
    <w:numStyleLink w:val="MLAOutline"/>
  </w:abstractNum>
  <w:abstractNum w:abstractNumId="18" w15:restartNumberingAfterBreak="0">
    <w:nsid w:val="5CE34C09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360741961">
    <w:abstractNumId w:val="9"/>
  </w:num>
  <w:num w:numId="2" w16cid:durableId="649209208">
    <w:abstractNumId w:val="7"/>
  </w:num>
  <w:num w:numId="3" w16cid:durableId="482433781">
    <w:abstractNumId w:val="6"/>
  </w:num>
  <w:num w:numId="4" w16cid:durableId="1563713479">
    <w:abstractNumId w:val="5"/>
  </w:num>
  <w:num w:numId="5" w16cid:durableId="2014643350">
    <w:abstractNumId w:val="4"/>
  </w:num>
  <w:num w:numId="6" w16cid:durableId="7872481">
    <w:abstractNumId w:val="8"/>
  </w:num>
  <w:num w:numId="7" w16cid:durableId="2035886899">
    <w:abstractNumId w:val="3"/>
  </w:num>
  <w:num w:numId="8" w16cid:durableId="1926647432">
    <w:abstractNumId w:val="2"/>
  </w:num>
  <w:num w:numId="9" w16cid:durableId="526338552">
    <w:abstractNumId w:val="1"/>
  </w:num>
  <w:num w:numId="10" w16cid:durableId="1931618030">
    <w:abstractNumId w:val="0"/>
  </w:num>
  <w:num w:numId="11" w16cid:durableId="334764968">
    <w:abstractNumId w:val="11"/>
  </w:num>
  <w:num w:numId="12" w16cid:durableId="1365131201">
    <w:abstractNumId w:val="16"/>
  </w:num>
  <w:num w:numId="13" w16cid:durableId="1907758974">
    <w:abstractNumId w:val="17"/>
  </w:num>
  <w:num w:numId="14" w16cid:durableId="332880209">
    <w:abstractNumId w:val="15"/>
  </w:num>
  <w:num w:numId="15" w16cid:durableId="1591500765">
    <w:abstractNumId w:val="10"/>
  </w:num>
  <w:num w:numId="16" w16cid:durableId="1389762769">
    <w:abstractNumId w:val="12"/>
  </w:num>
  <w:num w:numId="17" w16cid:durableId="321786045">
    <w:abstractNumId w:val="18"/>
  </w:num>
  <w:num w:numId="18" w16cid:durableId="279655677">
    <w:abstractNumId w:val="13"/>
  </w:num>
  <w:num w:numId="19" w16cid:durableId="6801598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02"/>
    <w:rsid w:val="00080C97"/>
    <w:rsid w:val="00081E4E"/>
    <w:rsid w:val="0034643D"/>
    <w:rsid w:val="003E748F"/>
    <w:rsid w:val="00632FA5"/>
    <w:rsid w:val="00654C67"/>
    <w:rsid w:val="006A64A8"/>
    <w:rsid w:val="007D4B2F"/>
    <w:rsid w:val="00965112"/>
    <w:rsid w:val="00A26A94"/>
    <w:rsid w:val="00AB1E45"/>
    <w:rsid w:val="00B82F8F"/>
    <w:rsid w:val="00BD3A4E"/>
    <w:rsid w:val="00C26420"/>
    <w:rsid w:val="00DE6A02"/>
    <w:rsid w:val="00E162E9"/>
    <w:rsid w:val="00E605E2"/>
    <w:rsid w:val="00EC2FE4"/>
    <w:rsid w:val="00FE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BAF378"/>
  <w15:chartTrackingRefBased/>
  <w15:docId w15:val="{D428A53B-6ED9-44F0-AE43-F69A1C406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112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EC2FE4"/>
    <w:pPr>
      <w:keepNext/>
      <w:keepLines/>
      <w:ind w:firstLine="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FE4"/>
    <w:pPr>
      <w:keepNext/>
      <w:keepLines/>
      <w:ind w:firstLine="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FE4"/>
    <w:pPr>
      <w:keepNext/>
      <w:keepLines/>
      <w:ind w:firstLine="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FE4"/>
    <w:pPr>
      <w:keepNext/>
      <w:keepLines/>
      <w:ind w:firstLine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FE4"/>
    <w:pPr>
      <w:keepNext/>
      <w:keepLines/>
      <w:ind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FE4"/>
    <w:pPr>
      <w:keepNext/>
      <w:keepLines/>
      <w:ind w:firstLine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FE4"/>
    <w:pPr>
      <w:keepNext/>
      <w:keepLines/>
      <w:ind w:firstLine="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FE4"/>
    <w:pPr>
      <w:keepNext/>
      <w:keepLines/>
      <w:ind w:firstLine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FE4"/>
    <w:pPr>
      <w:keepNext/>
      <w:keepLines/>
      <w:ind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  <w:ind w:firstLine="0"/>
      <w:jc w:val="right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FE4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8"/>
    <w:unhideWhenUsed/>
    <w:qFormat/>
    <w:pPr>
      <w:ind w:firstLine="0"/>
    </w:pPr>
  </w:style>
  <w:style w:type="paragraph" w:styleId="BlockText">
    <w:name w:val="Block Text"/>
    <w:basedOn w:val="Normal"/>
    <w:uiPriority w:val="99"/>
    <w:semiHidden/>
    <w:unhideWhenUsed/>
    <w:rsid w:val="00EC2FE4"/>
    <w:pPr>
      <w:pBdr>
        <w:top w:val="single" w:sz="2" w:space="10" w:color="404040" w:themeColor="text1" w:themeTint="BF" w:shadow="1"/>
        <w:left w:val="single" w:sz="2" w:space="10" w:color="404040" w:themeColor="text1" w:themeTint="BF" w:shadow="1"/>
        <w:bottom w:val="single" w:sz="2" w:space="10" w:color="404040" w:themeColor="text1" w:themeTint="BF" w:shadow="1"/>
        <w:right w:val="single" w:sz="2" w:space="10" w:color="404040" w:themeColor="text1" w:themeTint="BF" w:shadow="1"/>
      </w:pBdr>
      <w:ind w:left="1152" w:right="1152" w:firstLine="0"/>
    </w:pPr>
    <w:rPr>
      <w:i/>
      <w:iCs/>
      <w:color w:val="404040" w:themeColor="text1" w:themeTint="BF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rsid w:val="00EC2FE4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C2FE4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2FE4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2FE4"/>
    <w:rPr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C2FE4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paragraph" w:styleId="CommentText">
    <w:name w:val="annotation text"/>
    <w:basedOn w:val="Normal"/>
    <w:link w:val="CommentTextChar"/>
    <w:uiPriority w:val="99"/>
    <w:semiHidden/>
    <w:unhideWhenUsed/>
    <w:rsid w:val="00EC2FE4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2FE4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C2FE4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EC2FE4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customStyle="1" w:styleId="TableTitle">
    <w:name w:val="Table Title"/>
    <w:basedOn w:val="Normal"/>
    <w:next w:val="Normal"/>
    <w:uiPriority w:val="5"/>
    <w:qFormat/>
    <w:pPr>
      <w:ind w:left="360" w:hanging="360"/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EC2F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aliases w:val="No Indent"/>
    <w:uiPriority w:val="1"/>
    <w:qFormat/>
    <w:pPr>
      <w:ind w:firstLine="0"/>
    </w:p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paragraph" w:styleId="PlainText">
    <w:name w:val="Plain Text"/>
    <w:basedOn w:val="Normal"/>
    <w:link w:val="PlainText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C2FE4"/>
    <w:rPr>
      <w:rFonts w:ascii="Consolas" w:hAnsi="Consolas" w:cs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4"/>
    <w:qFormat/>
    <w:pPr>
      <w:ind w:left="1440" w:firstLine="0"/>
    </w:pPr>
  </w:style>
  <w:style w:type="character" w:customStyle="1" w:styleId="QuoteChar">
    <w:name w:val="Quote Char"/>
    <w:basedOn w:val="DefaultParagraphFont"/>
    <w:link w:val="Quote"/>
    <w:uiPriority w:val="4"/>
    <w:rsid w:val="007D4B2F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itle">
    <w:name w:val="Title"/>
    <w:basedOn w:val="Normal"/>
    <w:next w:val="Normal"/>
    <w:link w:val="TitleChar"/>
    <w:uiPriority w:val="2"/>
    <w:qFormat/>
    <w:pPr>
      <w:ind w:firstLine="0"/>
      <w:jc w:val="center"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spacing w:val="-10"/>
      <w:kern w:val="28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40" w:firstLine="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80" w:firstLine="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C2FE4"/>
    <w:rPr>
      <w:color w:val="404040" w:themeColor="text1" w:themeTint="BF"/>
    </w:rPr>
  </w:style>
  <w:style w:type="character" w:styleId="Emphasis">
    <w:name w:val="Emphasis"/>
    <w:basedOn w:val="DefaultParagraphFont"/>
    <w:uiPriority w:val="3"/>
    <w:qFormat/>
    <w:rPr>
      <w:i/>
      <w:iC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LAresearchpapertable">
    <w:name w:val="MLA research paper table"/>
    <w:basedOn w:val="TableNormal"/>
    <w:uiPriority w:val="99"/>
    <w:pPr>
      <w:spacing w:before="240"/>
      <w:ind w:left="72" w:right="72" w:firstLine="0"/>
    </w:p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240" w:beforeAutospacing="0" w:afterLines="0" w:after="0" w:afterAutospacing="0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customStyle="1" w:styleId="TableSource">
    <w:name w:val="Table Source"/>
    <w:basedOn w:val="TableTitle"/>
    <w:next w:val="Normal"/>
    <w:uiPriority w:val="6"/>
    <w:qFormat/>
    <w:pPr>
      <w:spacing w:before="240"/>
    </w:pPr>
  </w:style>
  <w:style w:type="paragraph" w:customStyle="1" w:styleId="TableNote">
    <w:name w:val="Table Note"/>
    <w:basedOn w:val="Normal"/>
    <w:uiPriority w:val="7"/>
    <w:qFormat/>
    <w:pPr>
      <w:numPr>
        <w:numId w:val="11"/>
      </w:numPr>
    </w:pPr>
  </w:style>
  <w:style w:type="numbering" w:customStyle="1" w:styleId="MLAOutline">
    <w:name w:val="MLA Outline"/>
    <w:uiPriority w:val="99"/>
    <w:pPr>
      <w:numPr>
        <w:numId w:val="12"/>
      </w:numPr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semiHidden/>
    <w:unhideWhenUsed/>
    <w:qFormat/>
    <w:rsid w:val="007D4B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D4B2F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D4B2F"/>
    <w:rPr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EC2FE4"/>
    <w:rPr>
      <w:color w:val="404040" w:themeColor="text1" w:themeTint="B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C2FE4"/>
    <w:rPr>
      <w:sz w:val="22"/>
      <w:szCs w:val="16"/>
    </w:rPr>
  </w:style>
  <w:style w:type="character" w:styleId="HTMLKeyboard">
    <w:name w:val="HTML Keyboard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26420"/>
    <w:rPr>
      <w:b/>
      <w:bCs/>
      <w:caps w:val="0"/>
      <w:smallCaps/>
      <w:color w:val="6E6E6E" w:themeColor="accent1" w:themeShade="80"/>
      <w:spacing w:val="5"/>
    </w:rPr>
  </w:style>
  <w:style w:type="paragraph" w:styleId="ListParagraph">
    <w:name w:val="List Paragraph"/>
    <w:basedOn w:val="Normal"/>
    <w:uiPriority w:val="34"/>
    <w:unhideWhenUsed/>
    <w:qFormat/>
    <w:rsid w:val="00E16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le\AppData\Roaming\Microsoft\Templates\MLA%20style%20research%20pap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5F4FE24185469A98AF0932C6C290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64F75-6352-46F6-B609-9D94B12C6A8C}"/>
      </w:docPartPr>
      <w:docPartBody>
        <w:p w:rsidR="00856052" w:rsidRDefault="00856052">
          <w:pPr>
            <w:pStyle w:val="8A5F4FE24185469A98AF0932C6C29027"/>
          </w:pPr>
          <w:r>
            <w:t>Table data</w:t>
          </w:r>
        </w:p>
      </w:docPartBody>
    </w:docPart>
    <w:docPart>
      <w:docPartPr>
        <w:name w:val="912C866EBFC04A73A5ACCEED48CC1B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A9DB2-AD57-4673-A650-E41929C983F3}"/>
      </w:docPartPr>
      <w:docPartBody>
        <w:p w:rsidR="00856052" w:rsidRDefault="00856052">
          <w:pPr>
            <w:pStyle w:val="912C866EBFC04A73A5ACCEED48CC1B1F"/>
          </w:pPr>
          <w:r>
            <w:t>Table data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052"/>
    <w:rsid w:val="00081E4E"/>
    <w:rsid w:val="00856052"/>
    <w:rsid w:val="00B92ABF"/>
    <w:rsid w:val="00FE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3"/>
    <w:qFormat/>
    <w:rPr>
      <w:i/>
      <w:iCs/>
    </w:rPr>
  </w:style>
  <w:style w:type="paragraph" w:customStyle="1" w:styleId="8A5F4FE24185469A98AF0932C6C29027">
    <w:name w:val="8A5F4FE24185469A98AF0932C6C29027"/>
  </w:style>
  <w:style w:type="paragraph" w:customStyle="1" w:styleId="912C866EBFC04A73A5ACCEED48CC1B1F">
    <w:name w:val="912C866EBFC04A73A5ACCEED48CC1B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Kaur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2E01E0-9B46-4638-9B52-038A4C799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MLA style research paper</Template>
  <TotalTime>119</TotalTime>
  <Pages>2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Harleen Kaur</dc:creator>
  <cp:keywords/>
  <dc:description/>
  <cp:lastModifiedBy>Harleen Kaur</cp:lastModifiedBy>
  <cp:revision>3</cp:revision>
  <dcterms:created xsi:type="dcterms:W3CDTF">2026-07-09T23:42:00Z</dcterms:created>
  <dcterms:modified xsi:type="dcterms:W3CDTF">2026-07-10T13:33:00Z</dcterms:modified>
</cp:coreProperties>
</file>